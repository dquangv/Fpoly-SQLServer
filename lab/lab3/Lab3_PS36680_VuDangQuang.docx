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3BD4BB64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D5073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3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9F3200" w:rsidRDefault="002023FF" w:rsidP="00651E2A">
          <w:pPr>
            <w:pStyle w:val="TOCHeading"/>
            <w:rPr>
              <w:rFonts w:cs="Times New Roman"/>
            </w:rPr>
          </w:pPr>
          <w:r w:rsidRPr="009F3200">
            <w:rPr>
              <w:rFonts w:cs="Times New Roman"/>
            </w:rPr>
            <w:t>Contents</w:t>
          </w:r>
        </w:p>
        <w:p w14:paraId="2125F036" w14:textId="4C772977" w:rsidR="00D5073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9F3200">
            <w:rPr>
              <w:rFonts w:ascii="Times New Roman" w:hAnsi="Times New Roman" w:cs="Times New Roman"/>
            </w:rPr>
            <w:fldChar w:fldCharType="begin"/>
          </w:r>
          <w:r w:rsidRPr="009F3200">
            <w:rPr>
              <w:rFonts w:ascii="Times New Roman" w:hAnsi="Times New Roman" w:cs="Times New Roman"/>
            </w:rPr>
            <w:instrText xml:space="preserve"> TOC \o "1-3" \h \z \u </w:instrText>
          </w:r>
          <w:r w:rsidRPr="009F3200">
            <w:rPr>
              <w:rFonts w:ascii="Times New Roman" w:hAnsi="Times New Roman" w:cs="Times New Roman"/>
            </w:rPr>
            <w:fldChar w:fldCharType="separate"/>
          </w:r>
          <w:hyperlink w:anchor="_Toc144904540" w:history="1">
            <w:r w:rsidR="00D5073B" w:rsidRPr="007F7ACA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D5073B">
              <w:rPr>
                <w:rFonts w:asciiTheme="minorHAnsi" w:eastAsiaTheme="minorEastAsia" w:hAnsiTheme="minorHAnsi"/>
                <w:noProof/>
              </w:rPr>
              <w:tab/>
            </w:r>
            <w:r w:rsidR="00D5073B" w:rsidRPr="007F7ACA">
              <w:rPr>
                <w:rStyle w:val="Hyperlink"/>
                <w:rFonts w:ascii="Times New Roman" w:hAnsi="Times New Roman" w:cs="Times New Roman"/>
                <w:noProof/>
              </w:rPr>
              <w:t>Bài 1: CAST VÀ CONVERT</w:t>
            </w:r>
            <w:r w:rsidR="00D5073B">
              <w:rPr>
                <w:noProof/>
                <w:webHidden/>
              </w:rPr>
              <w:tab/>
            </w:r>
            <w:r w:rsidR="00D5073B">
              <w:rPr>
                <w:noProof/>
                <w:webHidden/>
              </w:rPr>
              <w:fldChar w:fldCharType="begin"/>
            </w:r>
            <w:r w:rsidR="00D5073B">
              <w:rPr>
                <w:noProof/>
                <w:webHidden/>
              </w:rPr>
              <w:instrText xml:space="preserve"> PAGEREF _Toc144904540 \h </w:instrText>
            </w:r>
            <w:r w:rsidR="00D5073B">
              <w:rPr>
                <w:noProof/>
                <w:webHidden/>
              </w:rPr>
            </w:r>
            <w:r w:rsidR="00D5073B">
              <w:rPr>
                <w:noProof/>
                <w:webHidden/>
              </w:rPr>
              <w:fldChar w:fldCharType="separate"/>
            </w:r>
            <w:r w:rsidR="00D5073B">
              <w:rPr>
                <w:noProof/>
                <w:webHidden/>
              </w:rPr>
              <w:t>3</w:t>
            </w:r>
            <w:r w:rsidR="00D5073B">
              <w:rPr>
                <w:noProof/>
                <w:webHidden/>
              </w:rPr>
              <w:fldChar w:fldCharType="end"/>
            </w:r>
          </w:hyperlink>
        </w:p>
        <w:p w14:paraId="477D0AFA" w14:textId="2D2ADE10" w:rsidR="00D5073B" w:rsidRDefault="00D5073B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04541" w:history="1">
            <w:r w:rsidRPr="007F7AC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F7ACA">
              <w:rPr>
                <w:rStyle w:val="Hyperlink"/>
                <w:noProof/>
              </w:rPr>
              <w:t>Bài 2: CÁC HÀM TOÁN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_Toc144904541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FDFA" w14:textId="53C348DC" w:rsidR="00D5073B" w:rsidRDefault="00D5073B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04542" w:history="1">
            <w:r w:rsidRPr="007F7ACA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F7ACA">
              <w:rPr>
                <w:rStyle w:val="Hyperlink"/>
                <w:rFonts w:ascii="Times New Roman" w:hAnsi="Times New Roman" w:cs="Times New Roman"/>
                <w:noProof/>
              </w:rPr>
              <w:t>Bài 3: CÁC HÀM XỬ LÝ CHUỖI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_Toc144904542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E1B89" w14:textId="14D1D150" w:rsidR="00D5073B" w:rsidRDefault="00D5073B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04543" w:history="1">
            <w:r w:rsidRPr="007F7ACA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F7ACA">
              <w:rPr>
                <w:rStyle w:val="Hyperlink"/>
                <w:noProof/>
              </w:rPr>
              <w:t>Bài 4: CÁC HÀM NGÀY THÁNG NĂM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_Toc144904543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E4D2" w14:textId="2FC34E0F" w:rsidR="002023FF" w:rsidRPr="009F3200" w:rsidRDefault="002023FF" w:rsidP="00651E2A">
          <w:pPr>
            <w:rPr>
              <w:rFonts w:cs="Times New Roman"/>
            </w:rPr>
          </w:pPr>
          <w:r w:rsidRPr="009F32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23E6DF76" w14:textId="293F4B03" w:rsidR="00D5073B" w:rsidRPr="00D5073B" w:rsidRDefault="00A413BC" w:rsidP="00D5073B">
      <w:pPr>
        <w:pStyle w:val="Heading1"/>
        <w:numPr>
          <w:ilvl w:val="0"/>
          <w:numId w:val="13"/>
        </w:numPr>
        <w:spacing w:before="24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4904540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D5073B">
        <w:rPr>
          <w:rFonts w:ascii="Times New Roman" w:hAnsi="Times New Roman" w:cs="Times New Roman"/>
          <w:noProof/>
        </w:rPr>
        <w:t>CAST VÀ CONVERT</w:t>
      </w:r>
      <w:bookmarkEnd w:id="1"/>
    </w:p>
    <w:p w14:paraId="21D83136" w14:textId="4B885B0A" w:rsidR="00052D63" w:rsidRDefault="00D5073B" w:rsidP="00052D63">
      <w:r w:rsidRPr="00D5073B">
        <w:drawing>
          <wp:inline distT="0" distB="0" distL="0" distR="0" wp14:anchorId="49195F8E" wp14:editId="15FCEB51">
            <wp:extent cx="5640705" cy="3649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4355" w14:textId="2BB7928C" w:rsidR="00E22305" w:rsidRDefault="00D5073B" w:rsidP="00052D63">
      <w:r w:rsidRPr="00D5073B">
        <w:drawing>
          <wp:inline distT="0" distB="0" distL="0" distR="0" wp14:anchorId="3C7DDDCD" wp14:editId="50070B68">
            <wp:extent cx="5640705" cy="3661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7D" w14:textId="2F2589B9" w:rsidR="00E22305" w:rsidRDefault="00E22305" w:rsidP="00052D63"/>
    <w:p w14:paraId="7600AF23" w14:textId="4E213C66" w:rsidR="008E6FC2" w:rsidRDefault="008E6FC2" w:rsidP="009F3200"/>
    <w:p w14:paraId="15489670" w14:textId="1465D03C" w:rsidR="00052D63" w:rsidRDefault="00052D63" w:rsidP="009F3200"/>
    <w:p w14:paraId="04099A72" w14:textId="48926BE4" w:rsidR="00052D63" w:rsidRPr="009F3200" w:rsidRDefault="00052D63" w:rsidP="009F3200">
      <w:r>
        <w:br w:type="page"/>
      </w:r>
    </w:p>
    <w:p w14:paraId="7DD74645" w14:textId="07716E87" w:rsidR="00C409BD" w:rsidRPr="004710F8" w:rsidRDefault="00C86DAB" w:rsidP="004710F8">
      <w:pPr>
        <w:pStyle w:val="Style1"/>
      </w:pPr>
      <w:bookmarkStart w:id="2" w:name="_Toc144904541"/>
      <w:r w:rsidRPr="009F3200">
        <w:lastRenderedPageBreak/>
        <w:t xml:space="preserve">Bài </w:t>
      </w:r>
      <w:r w:rsidR="00014631" w:rsidRPr="009F3200">
        <w:t>2</w:t>
      </w:r>
      <w:r w:rsidR="00116138" w:rsidRPr="009F3200">
        <w:t xml:space="preserve">: </w:t>
      </w:r>
      <w:r w:rsidR="00D5073B">
        <w:t>CÁC HÀM TOÁN HỌC</w:t>
      </w:r>
      <w:bookmarkEnd w:id="2"/>
    </w:p>
    <w:p w14:paraId="17A92A04" w14:textId="1AF517BB" w:rsidR="002C1121" w:rsidRDefault="00D5073B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D5073B">
        <w:rPr>
          <w:rFonts w:ascii="Times New Roman" w:hAnsi="Times New Roman" w:cs="Times New Roman"/>
        </w:rPr>
        <w:drawing>
          <wp:inline distT="0" distB="0" distL="0" distR="0" wp14:anchorId="479C18C1" wp14:editId="7D0802D2">
            <wp:extent cx="5640705" cy="3655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36B" w14:textId="77777777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C9C3120" w14:textId="3C06211D" w:rsidR="00B9116F" w:rsidRDefault="00D5073B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D5073B">
        <w:rPr>
          <w:rFonts w:ascii="Times New Roman" w:hAnsi="Times New Roman" w:cs="Times New Roman"/>
        </w:rPr>
        <w:drawing>
          <wp:inline distT="0" distB="0" distL="0" distR="0" wp14:anchorId="5231270E" wp14:editId="40CE3A1D">
            <wp:extent cx="5640705" cy="3664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06F" w14:textId="77777777" w:rsidR="00A83B98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0C624234" w:rsidR="00A83B98" w:rsidRPr="009F3200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A83B98" w:rsidRPr="009F3200" w:rsidSect="00F50AFB">
          <w:headerReference w:type="default" r:id="rId18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350A4231" w14:textId="28E1A694" w:rsidR="004710F8" w:rsidRDefault="00A83B98" w:rsidP="004710F8">
      <w:pPr>
        <w:pStyle w:val="Heading1"/>
        <w:numPr>
          <w:ilvl w:val="0"/>
          <w:numId w:val="13"/>
        </w:numPr>
        <w:spacing w:before="240"/>
        <w:ind w:left="284" w:hanging="284"/>
        <w:jc w:val="both"/>
        <w:rPr>
          <w:rFonts w:ascii="Times New Roman" w:hAnsi="Times New Roman" w:cs="Times New Roman"/>
          <w:noProof/>
        </w:rPr>
      </w:pPr>
      <w:bookmarkStart w:id="3" w:name="_Toc144904542"/>
      <w:r>
        <w:rPr>
          <w:rFonts w:ascii="Times New Roman" w:hAnsi="Times New Roman" w:cs="Times New Roman"/>
          <w:noProof/>
        </w:rPr>
        <w:lastRenderedPageBreak/>
        <w:t xml:space="preserve">Bài 3: </w:t>
      </w:r>
      <w:r w:rsidR="00D5073B">
        <w:rPr>
          <w:rFonts w:ascii="Times New Roman" w:hAnsi="Times New Roman" w:cs="Times New Roman"/>
          <w:noProof/>
        </w:rPr>
        <w:t>CÁC HÀM XỬ LÝ CHUỖI</w:t>
      </w:r>
      <w:bookmarkEnd w:id="3"/>
    </w:p>
    <w:p w14:paraId="70A13824" w14:textId="5CD5042F" w:rsidR="00001663" w:rsidRDefault="00D5073B" w:rsidP="00001663">
      <w:r w:rsidRPr="00D5073B">
        <w:drawing>
          <wp:inline distT="0" distB="0" distL="0" distR="0" wp14:anchorId="3EC5421D" wp14:editId="2371B90E">
            <wp:extent cx="5640705" cy="3662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5E75" w14:textId="2D6D2CCE" w:rsidR="00D5073B" w:rsidRPr="00001663" w:rsidRDefault="00D5073B" w:rsidP="00001663">
      <w:r w:rsidRPr="00D5073B">
        <w:drawing>
          <wp:inline distT="0" distB="0" distL="0" distR="0" wp14:anchorId="505CA71D" wp14:editId="7D1D2525">
            <wp:extent cx="5640705" cy="3672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295" w14:textId="73C04CAF" w:rsidR="004710F8" w:rsidRDefault="004710F8" w:rsidP="004710F8"/>
    <w:p w14:paraId="68B144E7" w14:textId="334ADC5F" w:rsidR="00001663" w:rsidRDefault="00001663" w:rsidP="004710F8"/>
    <w:p w14:paraId="4DF77260" w14:textId="59F4F9A8" w:rsidR="00001663" w:rsidRPr="004710F8" w:rsidRDefault="00001663" w:rsidP="004710F8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511515CB" w14:textId="079AADCF" w:rsidR="004710F8" w:rsidRDefault="000A247E" w:rsidP="004710F8">
      <w:pPr>
        <w:pStyle w:val="Style1"/>
      </w:pPr>
      <w:bookmarkStart w:id="4" w:name="_Toc144904543"/>
      <w:r>
        <w:lastRenderedPageBreak/>
        <w:t>Bài 4: CÁC HÀM NGÀY THÁNG NĂM</w:t>
      </w:r>
      <w:bookmarkEnd w:id="4"/>
    </w:p>
    <w:p w14:paraId="1A5D9720" w14:textId="58EC6357" w:rsidR="004710F8" w:rsidRDefault="00D5073B" w:rsidP="004710F8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  <w:r w:rsidRPr="00D5073B"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  <w:drawing>
          <wp:inline distT="0" distB="0" distL="0" distR="0" wp14:anchorId="7FABD5A5" wp14:editId="6C1F5FCD">
            <wp:extent cx="5640705" cy="3656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039" w14:textId="7D7FD4D4" w:rsidR="004710F8" w:rsidRDefault="00D5073B" w:rsidP="004710F8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  <w:r w:rsidRPr="00D5073B"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  <w:drawing>
          <wp:inline distT="0" distB="0" distL="0" distR="0" wp14:anchorId="2C14BC08" wp14:editId="71FA5CAC">
            <wp:extent cx="5640705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9969" w14:textId="28874DB6" w:rsidR="004710F8" w:rsidRPr="00D5073B" w:rsidRDefault="004710F8" w:rsidP="00D5073B">
      <w:pPr>
        <w:rPr>
          <w:rFonts w:eastAsiaTheme="majorEastAsia" w:cs="Times New Roman"/>
          <w:b/>
          <w:bCs/>
          <w:noProof/>
          <w:color w:val="365F91" w:themeColor="accent1" w:themeShade="BF"/>
          <w:szCs w:val="28"/>
        </w:rPr>
      </w:pPr>
    </w:p>
    <w:sectPr w:rsidR="004710F8" w:rsidRPr="00D5073B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71D96" w14:textId="77777777" w:rsidR="003A079B" w:rsidRDefault="003A079B" w:rsidP="00C377C7">
      <w:pPr>
        <w:spacing w:after="0" w:line="240" w:lineRule="auto"/>
      </w:pPr>
      <w:r>
        <w:separator/>
      </w:r>
    </w:p>
  </w:endnote>
  <w:endnote w:type="continuationSeparator" w:id="0">
    <w:p w14:paraId="7734118B" w14:textId="77777777" w:rsidR="003A079B" w:rsidRDefault="003A079B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DAD20" w14:textId="77777777" w:rsidR="003A079B" w:rsidRDefault="003A079B" w:rsidP="00C377C7">
      <w:pPr>
        <w:spacing w:after="0" w:line="240" w:lineRule="auto"/>
      </w:pPr>
      <w:r>
        <w:separator/>
      </w:r>
    </w:p>
  </w:footnote>
  <w:footnote w:type="continuationSeparator" w:id="0">
    <w:p w14:paraId="57F6C2C7" w14:textId="77777777" w:rsidR="003A079B" w:rsidRDefault="003A079B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FC865632"/>
    <w:lvl w:ilvl="0" w:tplc="4B5C7FD4">
      <w:start w:val="1"/>
      <w:numFmt w:val="upperRoman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01663"/>
    <w:rsid w:val="00014631"/>
    <w:rsid w:val="00052851"/>
    <w:rsid w:val="00052D63"/>
    <w:rsid w:val="00053555"/>
    <w:rsid w:val="00054872"/>
    <w:rsid w:val="00091AEF"/>
    <w:rsid w:val="00096A6C"/>
    <w:rsid w:val="000A247E"/>
    <w:rsid w:val="000C15CB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2023FF"/>
    <w:rsid w:val="00240F6B"/>
    <w:rsid w:val="00265F3F"/>
    <w:rsid w:val="00272C69"/>
    <w:rsid w:val="00297DCE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3716C"/>
    <w:rsid w:val="0035392A"/>
    <w:rsid w:val="003553D5"/>
    <w:rsid w:val="00373DC9"/>
    <w:rsid w:val="00377757"/>
    <w:rsid w:val="003938DA"/>
    <w:rsid w:val="003A079B"/>
    <w:rsid w:val="003C0592"/>
    <w:rsid w:val="003F3A7A"/>
    <w:rsid w:val="00452C3B"/>
    <w:rsid w:val="004710F8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A6CF8"/>
    <w:rsid w:val="008B51E5"/>
    <w:rsid w:val="008E6FC2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67C66"/>
    <w:rsid w:val="00A731E4"/>
    <w:rsid w:val="00A83B98"/>
    <w:rsid w:val="00A951EA"/>
    <w:rsid w:val="00A97216"/>
    <w:rsid w:val="00AA5A37"/>
    <w:rsid w:val="00AC527B"/>
    <w:rsid w:val="00AE538A"/>
    <w:rsid w:val="00B1647C"/>
    <w:rsid w:val="00B54662"/>
    <w:rsid w:val="00B54E3A"/>
    <w:rsid w:val="00B80E8A"/>
    <w:rsid w:val="00B824D6"/>
    <w:rsid w:val="00B9116F"/>
    <w:rsid w:val="00BA0751"/>
    <w:rsid w:val="00BA1265"/>
    <w:rsid w:val="00BC6D0C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C7622"/>
    <w:rsid w:val="00CD50BA"/>
    <w:rsid w:val="00CE6A8C"/>
    <w:rsid w:val="00D00337"/>
    <w:rsid w:val="00D21CE5"/>
    <w:rsid w:val="00D5073B"/>
    <w:rsid w:val="00D517E6"/>
    <w:rsid w:val="00D56DD0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39DF"/>
    <w:rsid w:val="00DF4D56"/>
    <w:rsid w:val="00DF7AF0"/>
    <w:rsid w:val="00E05BCB"/>
    <w:rsid w:val="00E16291"/>
    <w:rsid w:val="00E16CC0"/>
    <w:rsid w:val="00E22305"/>
    <w:rsid w:val="00E24F89"/>
    <w:rsid w:val="00E364F6"/>
    <w:rsid w:val="00E424F2"/>
    <w:rsid w:val="00E60FE8"/>
    <w:rsid w:val="00E66CF8"/>
    <w:rsid w:val="00E87414"/>
    <w:rsid w:val="00E94AA5"/>
    <w:rsid w:val="00E9573B"/>
    <w:rsid w:val="00EC50B7"/>
    <w:rsid w:val="00EC59FC"/>
    <w:rsid w:val="00F04DBC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paragraph" w:customStyle="1" w:styleId="Style1">
    <w:name w:val="Style1"/>
    <w:basedOn w:val="Heading1"/>
    <w:link w:val="Style1Char"/>
    <w:qFormat/>
    <w:rsid w:val="000A247E"/>
    <w:pPr>
      <w:numPr>
        <w:numId w:val="13"/>
      </w:numPr>
      <w:spacing w:before="240"/>
      <w:jc w:val="both"/>
    </w:pPr>
    <w:rPr>
      <w:rFonts w:ascii="Times New Roman" w:hAnsi="Times New Roman" w:cs="Times New Roman"/>
      <w:noProof/>
    </w:rPr>
  </w:style>
  <w:style w:type="character" w:customStyle="1" w:styleId="Style1Char">
    <w:name w:val="Style1 Char"/>
    <w:basedOn w:val="Heading1Char"/>
    <w:link w:val="Style1"/>
    <w:rsid w:val="000A247E"/>
    <w:rPr>
      <w:rFonts w:ascii="Times New Roman" w:eastAsiaTheme="majorEastAsia" w:hAnsi="Times New Roman" w:cs="Times New Roman"/>
      <w:b/>
      <w:bCs/>
      <w:noProof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237</TotalTime>
  <Pages>6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8</cp:revision>
  <dcterms:created xsi:type="dcterms:W3CDTF">2023-09-01T05:20:00Z</dcterms:created>
  <dcterms:modified xsi:type="dcterms:W3CDTF">2023-09-06T07:55:00Z</dcterms:modified>
</cp:coreProperties>
</file>