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5094E049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152A6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2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9F3200" w:rsidRDefault="002023FF" w:rsidP="00651E2A">
          <w:pPr>
            <w:pStyle w:val="TOCHeading"/>
            <w:rPr>
              <w:rFonts w:cs="Times New Roman"/>
            </w:rPr>
          </w:pPr>
          <w:r w:rsidRPr="009F3200">
            <w:rPr>
              <w:rFonts w:cs="Times New Roman"/>
            </w:rPr>
            <w:t>Contents</w:t>
          </w:r>
        </w:p>
        <w:p w14:paraId="4F2E04FB" w14:textId="06627590" w:rsidR="003553D5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9F3200">
            <w:rPr>
              <w:rFonts w:ascii="Times New Roman" w:hAnsi="Times New Roman" w:cs="Times New Roman"/>
            </w:rPr>
            <w:fldChar w:fldCharType="begin"/>
          </w:r>
          <w:r w:rsidRPr="009F3200">
            <w:rPr>
              <w:rFonts w:ascii="Times New Roman" w:hAnsi="Times New Roman" w:cs="Times New Roman"/>
            </w:rPr>
            <w:instrText xml:space="preserve"> TOC \o "1-3" \h \z \u </w:instrText>
          </w:r>
          <w:r w:rsidRPr="009F3200">
            <w:rPr>
              <w:rFonts w:ascii="Times New Roman" w:hAnsi="Times New Roman" w:cs="Times New Roman"/>
            </w:rPr>
            <w:fldChar w:fldCharType="separate"/>
          </w:r>
          <w:hyperlink w:anchor="_Toc144417482" w:history="1">
            <w:r w:rsidR="003553D5" w:rsidRPr="00332EE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3553D5">
              <w:rPr>
                <w:rFonts w:asciiTheme="minorHAnsi" w:eastAsiaTheme="minorEastAsia" w:hAnsiTheme="minorHAnsi"/>
                <w:noProof/>
              </w:rPr>
              <w:tab/>
            </w:r>
            <w:r w:rsidR="003553D5" w:rsidRPr="00332EEF">
              <w:rPr>
                <w:rStyle w:val="Hyperlink"/>
                <w:rFonts w:ascii="Times New Roman" w:hAnsi="Times New Roman" w:cs="Times New Roman"/>
                <w:noProof/>
              </w:rPr>
              <w:t>Bài 1: XÂY DỰNG CƠ SỞ DỮ LIỆU</w:t>
            </w:r>
            <w:r w:rsidR="003553D5">
              <w:rPr>
                <w:noProof/>
                <w:webHidden/>
              </w:rPr>
              <w:tab/>
            </w:r>
            <w:r w:rsidR="003553D5">
              <w:rPr>
                <w:noProof/>
                <w:webHidden/>
              </w:rPr>
              <w:fldChar w:fldCharType="begin"/>
            </w:r>
            <w:r w:rsidR="003553D5">
              <w:rPr>
                <w:noProof/>
                <w:webHidden/>
              </w:rPr>
              <w:instrText xml:space="preserve"> PAGEREF _Toc144417482 \h </w:instrText>
            </w:r>
            <w:r w:rsidR="003553D5">
              <w:rPr>
                <w:noProof/>
                <w:webHidden/>
              </w:rPr>
            </w:r>
            <w:r w:rsidR="003553D5">
              <w:rPr>
                <w:noProof/>
                <w:webHidden/>
              </w:rPr>
              <w:fldChar w:fldCharType="separate"/>
            </w:r>
            <w:r w:rsidR="003553D5">
              <w:rPr>
                <w:noProof/>
                <w:webHidden/>
              </w:rPr>
              <w:t>3</w:t>
            </w:r>
            <w:r w:rsidR="003553D5">
              <w:rPr>
                <w:noProof/>
                <w:webHidden/>
              </w:rPr>
              <w:fldChar w:fldCharType="end"/>
            </w:r>
          </w:hyperlink>
        </w:p>
        <w:p w14:paraId="3381E6E7" w14:textId="7F9FBE03" w:rsidR="003553D5" w:rsidRDefault="00000000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417483" w:history="1">
            <w:r w:rsidR="003553D5" w:rsidRPr="00332EE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3553D5">
              <w:rPr>
                <w:rFonts w:asciiTheme="minorHAnsi" w:eastAsiaTheme="minorEastAsia" w:hAnsiTheme="minorHAnsi"/>
                <w:noProof/>
              </w:rPr>
              <w:tab/>
            </w:r>
            <w:r w:rsidR="003553D5" w:rsidRPr="00332EEF">
              <w:rPr>
                <w:rStyle w:val="Hyperlink"/>
                <w:rFonts w:ascii="Times New Roman" w:hAnsi="Times New Roman" w:cs="Times New Roman"/>
                <w:noProof/>
              </w:rPr>
              <w:t>Bài 2: SỬ DỤNG BIẾN ĐỂ THỰC HIỆN CÁC CÔNG VIỆC</w:t>
            </w:r>
            <w:r w:rsidR="003553D5">
              <w:rPr>
                <w:noProof/>
                <w:webHidden/>
              </w:rPr>
              <w:tab/>
            </w:r>
            <w:r w:rsidR="003553D5">
              <w:rPr>
                <w:noProof/>
                <w:webHidden/>
              </w:rPr>
              <w:fldChar w:fldCharType="begin"/>
            </w:r>
            <w:r w:rsidR="003553D5">
              <w:rPr>
                <w:noProof/>
                <w:webHidden/>
              </w:rPr>
              <w:instrText xml:space="preserve"> PAGEREF _Toc144417483 \h </w:instrText>
            </w:r>
            <w:r w:rsidR="003553D5">
              <w:rPr>
                <w:noProof/>
                <w:webHidden/>
              </w:rPr>
            </w:r>
            <w:r w:rsidR="003553D5">
              <w:rPr>
                <w:noProof/>
                <w:webHidden/>
              </w:rPr>
              <w:fldChar w:fldCharType="separate"/>
            </w:r>
            <w:r w:rsidR="003553D5">
              <w:rPr>
                <w:noProof/>
                <w:webHidden/>
              </w:rPr>
              <w:t>5</w:t>
            </w:r>
            <w:r w:rsidR="003553D5">
              <w:rPr>
                <w:noProof/>
                <w:webHidden/>
              </w:rPr>
              <w:fldChar w:fldCharType="end"/>
            </w:r>
          </w:hyperlink>
        </w:p>
        <w:p w14:paraId="69BDE4D2" w14:textId="1983FDF8" w:rsidR="002023FF" w:rsidRPr="009F3200" w:rsidRDefault="002023FF" w:rsidP="00651E2A">
          <w:pPr>
            <w:rPr>
              <w:rFonts w:cs="Times New Roman"/>
            </w:rPr>
          </w:pPr>
          <w:r w:rsidRPr="009F32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3232C020" w:rsidR="00651E2A" w:rsidRDefault="00A413BC" w:rsidP="00651E2A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4417482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152A6B">
        <w:rPr>
          <w:rFonts w:ascii="Times New Roman" w:hAnsi="Times New Roman" w:cs="Times New Roman"/>
          <w:noProof/>
        </w:rPr>
        <w:t>XÂY DỰNG CƠ SỞ DỮ LIỆU</w:t>
      </w:r>
      <w:bookmarkEnd w:id="1"/>
    </w:p>
    <w:p w14:paraId="019750F2" w14:textId="37FE7A74" w:rsidR="003553D5" w:rsidRDefault="003553D5" w:rsidP="009F3200">
      <w:r w:rsidRPr="003553D5">
        <w:rPr>
          <w:noProof/>
        </w:rPr>
        <w:drawing>
          <wp:inline distT="0" distB="0" distL="0" distR="0" wp14:anchorId="3BF851D6" wp14:editId="178265D5">
            <wp:extent cx="5640705" cy="2345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5628" w14:textId="77777777" w:rsidR="003553D5" w:rsidRDefault="003553D5" w:rsidP="009F3200">
      <w:r w:rsidRPr="003553D5">
        <w:rPr>
          <w:noProof/>
        </w:rPr>
        <w:drawing>
          <wp:inline distT="0" distB="0" distL="0" distR="0" wp14:anchorId="63AC2829" wp14:editId="12775C2C">
            <wp:extent cx="5640705" cy="2359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849D" w14:textId="77777777" w:rsidR="003553D5" w:rsidRDefault="003553D5" w:rsidP="009F3200">
      <w:r w:rsidRPr="003553D5">
        <w:rPr>
          <w:noProof/>
        </w:rPr>
        <w:drawing>
          <wp:inline distT="0" distB="0" distL="0" distR="0" wp14:anchorId="0540236A" wp14:editId="04044B7E">
            <wp:extent cx="5640705" cy="2334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DBDF" w14:textId="77777777" w:rsidR="003553D5" w:rsidRDefault="003553D5" w:rsidP="009F3200">
      <w:r w:rsidRPr="003553D5">
        <w:rPr>
          <w:noProof/>
        </w:rPr>
        <w:lastRenderedPageBreak/>
        <w:drawing>
          <wp:inline distT="0" distB="0" distL="0" distR="0" wp14:anchorId="44A1FEDB" wp14:editId="04C3EAA7">
            <wp:extent cx="5640705" cy="2318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F23" w14:textId="77777777" w:rsidR="008E6FC2" w:rsidRDefault="003553D5" w:rsidP="009F3200">
      <w:r w:rsidRPr="003553D5">
        <w:rPr>
          <w:noProof/>
        </w:rPr>
        <w:drawing>
          <wp:inline distT="0" distB="0" distL="0" distR="0" wp14:anchorId="3BC1F12C" wp14:editId="40CD1761">
            <wp:extent cx="5640705" cy="2299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510F" w14:textId="4D7C2FA7" w:rsidR="009F3200" w:rsidRPr="009F3200" w:rsidRDefault="008E6FC2" w:rsidP="009F3200">
      <w:r w:rsidRPr="008E6FC2">
        <w:drawing>
          <wp:inline distT="0" distB="0" distL="0" distR="0" wp14:anchorId="303CE887" wp14:editId="6B67241F">
            <wp:extent cx="5640705" cy="365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3D5">
        <w:br w:type="page"/>
      </w:r>
    </w:p>
    <w:p w14:paraId="050AC8DA" w14:textId="276517B5" w:rsidR="00C86DAB" w:rsidRPr="009F3200" w:rsidRDefault="00C86DAB" w:rsidP="00651E2A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</w:rPr>
      </w:pPr>
      <w:bookmarkStart w:id="2" w:name="_Toc144417483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r w:rsidR="00014631" w:rsidRPr="009F3200">
        <w:rPr>
          <w:rFonts w:ascii="Times New Roman" w:hAnsi="Times New Roman" w:cs="Times New Roman"/>
          <w:noProof/>
        </w:rPr>
        <w:t>2</w:t>
      </w:r>
      <w:r w:rsidR="00116138" w:rsidRPr="009F3200">
        <w:rPr>
          <w:rFonts w:ascii="Times New Roman" w:hAnsi="Times New Roman" w:cs="Times New Roman"/>
          <w:noProof/>
        </w:rPr>
        <w:t xml:space="preserve">: </w:t>
      </w:r>
      <w:r w:rsidR="003553D5">
        <w:rPr>
          <w:rFonts w:ascii="Times New Roman" w:hAnsi="Times New Roman" w:cs="Times New Roman"/>
          <w:noProof/>
        </w:rPr>
        <w:t>SỬ DỤNG BIẾN ĐỂ THỰC HIỆN CÁC CÔNG VIỆC</w:t>
      </w:r>
      <w:bookmarkEnd w:id="2"/>
    </w:p>
    <w:p w14:paraId="1DA9CCA9" w14:textId="582E7772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3553D5">
        <w:rPr>
          <w:rFonts w:ascii="Times New Roman" w:hAnsi="Times New Roman" w:cs="Times New Roman"/>
          <w:noProof/>
        </w:rPr>
        <w:drawing>
          <wp:inline distT="0" distB="0" distL="0" distR="0" wp14:anchorId="424DFD07" wp14:editId="3CBE5623">
            <wp:extent cx="5640705" cy="3573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3413" w14:textId="77777777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114B8AF" w14:textId="489BA28E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3553D5">
        <w:rPr>
          <w:rFonts w:ascii="Times New Roman" w:hAnsi="Times New Roman" w:cs="Times New Roman"/>
          <w:noProof/>
        </w:rPr>
        <w:drawing>
          <wp:inline distT="0" distB="0" distL="0" distR="0" wp14:anchorId="2250F406" wp14:editId="78DCC5C2">
            <wp:extent cx="5640705" cy="3655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950" w14:textId="3B3F6058" w:rsidR="00C409BD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3553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E7E1B1" wp14:editId="36BBBDBB">
            <wp:extent cx="5640705" cy="3672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697" w14:textId="77777777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7947FA3B" w14:textId="219D61F3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3553D5">
        <w:rPr>
          <w:rFonts w:ascii="Times New Roman" w:hAnsi="Times New Roman" w:cs="Times New Roman"/>
          <w:noProof/>
        </w:rPr>
        <w:drawing>
          <wp:inline distT="0" distB="0" distL="0" distR="0" wp14:anchorId="2F486F94" wp14:editId="302BF687">
            <wp:extent cx="5640705" cy="3664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7701" w14:textId="44D89841" w:rsidR="003553D5" w:rsidRDefault="003553D5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3553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55D898" wp14:editId="2200FB92">
            <wp:extent cx="5640705" cy="3669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4645" w14:textId="77777777" w:rsidR="00C409BD" w:rsidRDefault="00C409BD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5810DFD3" w:rsidR="002C1121" w:rsidRPr="009F3200" w:rsidRDefault="002C1121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2C1121" w:rsidRPr="009F3200" w:rsidSect="00F50AFB">
          <w:headerReference w:type="default" r:id="rId25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21301FC7" w14:textId="6C4B544A" w:rsidR="00F04DBC" w:rsidRPr="009F3200" w:rsidRDefault="00F04DBC" w:rsidP="003553D5">
      <w:pPr>
        <w:pStyle w:val="Heading1"/>
        <w:spacing w:before="240"/>
        <w:ind w:left="360"/>
        <w:jc w:val="both"/>
        <w:rPr>
          <w:rFonts w:ascii="Times New Roman" w:hAnsi="Times New Roman" w:cs="Times New Roman"/>
          <w:noProof/>
        </w:rPr>
      </w:pPr>
    </w:p>
    <w:p w14:paraId="6A6B9547" w14:textId="77777777" w:rsidR="0056784D" w:rsidRDefault="0056784D" w:rsidP="00651E2A">
      <w:pPr>
        <w:pStyle w:val="Heading1"/>
        <w:spacing w:before="240"/>
        <w:jc w:val="both"/>
        <w:rPr>
          <w:rFonts w:ascii="Times New Roman" w:hAnsi="Times New Roman" w:cs="Times New Roman"/>
          <w:noProof/>
        </w:rPr>
      </w:pPr>
    </w:p>
    <w:p w14:paraId="70A59D03" w14:textId="1A678349" w:rsidR="00C409BD" w:rsidRDefault="00C409BD" w:rsidP="00C409BD"/>
    <w:p w14:paraId="62436E79" w14:textId="10245500" w:rsidR="0019714B" w:rsidRDefault="0019714B" w:rsidP="00C409BD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168FE5A5" w14:textId="77777777" w:rsidR="00A413BC" w:rsidRPr="009F3200" w:rsidRDefault="00A413BC" w:rsidP="00651E2A">
      <w:pPr>
        <w:rPr>
          <w:rFonts w:cs="Times New Roman"/>
        </w:rPr>
      </w:pPr>
    </w:p>
    <w:sectPr w:rsidR="00A413BC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96F17" w14:textId="77777777" w:rsidR="007454A8" w:rsidRDefault="007454A8" w:rsidP="00C377C7">
      <w:pPr>
        <w:spacing w:after="0" w:line="240" w:lineRule="auto"/>
      </w:pPr>
      <w:r>
        <w:separator/>
      </w:r>
    </w:p>
  </w:endnote>
  <w:endnote w:type="continuationSeparator" w:id="0">
    <w:p w14:paraId="04E5A618" w14:textId="77777777" w:rsidR="007454A8" w:rsidRDefault="007454A8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C5883" w14:textId="77777777" w:rsidR="007454A8" w:rsidRDefault="007454A8" w:rsidP="00C377C7">
      <w:pPr>
        <w:spacing w:after="0" w:line="240" w:lineRule="auto"/>
      </w:pPr>
      <w:r>
        <w:separator/>
      </w:r>
    </w:p>
  </w:footnote>
  <w:footnote w:type="continuationSeparator" w:id="0">
    <w:p w14:paraId="11537864" w14:textId="77777777" w:rsidR="007454A8" w:rsidRDefault="007454A8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52851"/>
    <w:rsid w:val="00053555"/>
    <w:rsid w:val="00054872"/>
    <w:rsid w:val="00091AEF"/>
    <w:rsid w:val="00096A6C"/>
    <w:rsid w:val="000C15CB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2023FF"/>
    <w:rsid w:val="00240F6B"/>
    <w:rsid w:val="00265F3F"/>
    <w:rsid w:val="00272C69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5392A"/>
    <w:rsid w:val="003553D5"/>
    <w:rsid w:val="00373DC9"/>
    <w:rsid w:val="00377757"/>
    <w:rsid w:val="003938DA"/>
    <w:rsid w:val="00452C3B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A6CF8"/>
    <w:rsid w:val="008B51E5"/>
    <w:rsid w:val="008E6FC2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731E4"/>
    <w:rsid w:val="00A951EA"/>
    <w:rsid w:val="00A97216"/>
    <w:rsid w:val="00AA5A37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C7622"/>
    <w:rsid w:val="00CD50BA"/>
    <w:rsid w:val="00CE6A8C"/>
    <w:rsid w:val="00D00337"/>
    <w:rsid w:val="00D21CE5"/>
    <w:rsid w:val="00D517E6"/>
    <w:rsid w:val="00D56DD0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05BCB"/>
    <w:rsid w:val="00E16291"/>
    <w:rsid w:val="00E16CC0"/>
    <w:rsid w:val="00E24F89"/>
    <w:rsid w:val="00E364F6"/>
    <w:rsid w:val="00E424F2"/>
    <w:rsid w:val="00E60FE8"/>
    <w:rsid w:val="00E66CF8"/>
    <w:rsid w:val="00E87414"/>
    <w:rsid w:val="00E94AA5"/>
    <w:rsid w:val="00E9573B"/>
    <w:rsid w:val="00EC50B7"/>
    <w:rsid w:val="00EC59FC"/>
    <w:rsid w:val="00F04DBC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661</TotalTime>
  <Pages>9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6</cp:revision>
  <dcterms:created xsi:type="dcterms:W3CDTF">2023-08-31T03:50:00Z</dcterms:created>
  <dcterms:modified xsi:type="dcterms:W3CDTF">2023-08-31T16:42:00Z</dcterms:modified>
</cp:coreProperties>
</file>